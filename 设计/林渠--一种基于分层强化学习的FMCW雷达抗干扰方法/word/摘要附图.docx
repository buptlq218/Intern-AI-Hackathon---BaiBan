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8E484D">
      <w:pPr>
        <w:rPr>
          <w:rFonts w:hint="eastAsia"/>
        </w:rPr>
      </w:pPr>
      <w:bookmarkStart w:id="0" w:name="_GoBack"/>
      <w:bookmarkEnd w:id="0"/>
      <w:r>
        <w:object>
          <v:shape id="_x0000_i1025" o:spt="75" type="#_x0000_t75" style="height:594.9pt;width:469.7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6">
            <o:LockedField>false</o:LockedField>
          </o:OLEObject>
        </w:object>
      </w:r>
    </w:p>
    <w:sectPr>
      <w:headerReference r:id="rId3" w:type="default"/>
      <w:footerReference r:id="rId4" w:type="default"/>
      <w:pgSz w:w="11906" w:h="16838"/>
      <w:pgMar w:top="1418" w:right="851" w:bottom="851" w:left="1418" w:header="851" w:footer="85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B31C56">
    <w:pPr>
      <w:pStyle w:val="5"/>
      <w:jc w:val="center"/>
      <w:rPr>
        <w:rFonts w:hint="eastAsia"/>
      </w:rPr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E61BD7">
    <w:pPr>
      <w:jc w:val="center"/>
      <w:outlineLvl w:val="0"/>
      <w:rPr>
        <w:rFonts w:ascii="黑体" w:eastAsia="黑体"/>
        <w:b/>
        <w:spacing w:val="90"/>
        <w:sz w:val="28"/>
      </w:rPr>
    </w:pPr>
    <w:r>
      <w:rPr>
        <w:rFonts w:eastAsia="黑体"/>
        <w:spacing w:val="90"/>
        <w:sz w:val="28"/>
        <w:lang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360045</wp:posOffset>
              </wp:positionV>
              <wp:extent cx="6120130" cy="0"/>
              <wp:effectExtent l="0" t="6350" r="0" b="6350"/>
              <wp:wrapNone/>
              <wp:docPr id="1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0pt;margin-top:28.35pt;height:0pt;width:481.9pt;z-index:251659264;mso-width-relative:page;mso-height-relative:page;" filled="f" stroked="t" coordsize="21600,21600" o:allowincell="f" o:gfxdata="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/1SdldYAAAAG&#10;AQAADwAAAAAAAAABACAAAAAiAAAAZHJzL2Rvd25yZXYueG1sUEsBAhQAFAAAAAgAh07iQLIelSvl&#10;AQAA3AMAAA4AAAAAAAAAAQAgAAAAJQEAAGRycy9lMm9Eb2MueG1sUEsFBgAAAAAGAAYAWQEAAHwF&#10;AAAAAA=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eastAsia="黑体"/>
        <w:spacing w:val="90"/>
        <w:sz w:val="28"/>
      </w:rPr>
      <w:t>摘要附图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attachedTemplate r:id="rId1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2D0C"/>
    <w:rsid w:val="000D42E5"/>
    <w:rsid w:val="000F44B0"/>
    <w:rsid w:val="0016625A"/>
    <w:rsid w:val="00222974"/>
    <w:rsid w:val="002D1408"/>
    <w:rsid w:val="0031604C"/>
    <w:rsid w:val="004258A9"/>
    <w:rsid w:val="00427300"/>
    <w:rsid w:val="00473E11"/>
    <w:rsid w:val="004B5744"/>
    <w:rsid w:val="004B5DB6"/>
    <w:rsid w:val="004D1BFE"/>
    <w:rsid w:val="004D6F9A"/>
    <w:rsid w:val="004F22D1"/>
    <w:rsid w:val="004F37AC"/>
    <w:rsid w:val="004F3E3A"/>
    <w:rsid w:val="00531475"/>
    <w:rsid w:val="005C62EF"/>
    <w:rsid w:val="00631E20"/>
    <w:rsid w:val="006C07B5"/>
    <w:rsid w:val="007143E0"/>
    <w:rsid w:val="00725236"/>
    <w:rsid w:val="00772E7F"/>
    <w:rsid w:val="007D4858"/>
    <w:rsid w:val="00822A90"/>
    <w:rsid w:val="0085283F"/>
    <w:rsid w:val="00864815"/>
    <w:rsid w:val="0088774E"/>
    <w:rsid w:val="008A2BEB"/>
    <w:rsid w:val="008E7DF7"/>
    <w:rsid w:val="00A274B2"/>
    <w:rsid w:val="00AA2D0C"/>
    <w:rsid w:val="00AF5BB8"/>
    <w:rsid w:val="00B202D2"/>
    <w:rsid w:val="00C518D7"/>
    <w:rsid w:val="00C567E2"/>
    <w:rsid w:val="00C91E4A"/>
    <w:rsid w:val="00CD5B3C"/>
    <w:rsid w:val="00CE317B"/>
    <w:rsid w:val="00D208D4"/>
    <w:rsid w:val="00DB1FA4"/>
    <w:rsid w:val="00DC4A20"/>
    <w:rsid w:val="00E22798"/>
    <w:rsid w:val="00E52294"/>
    <w:rsid w:val="00E76EE0"/>
    <w:rsid w:val="00F002FA"/>
    <w:rsid w:val="00F6477C"/>
    <w:rsid w:val="00F857E8"/>
    <w:rsid w:val="48D67280"/>
    <w:rsid w:val="58682E04"/>
    <w:rsid w:val="66732E8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unhideWhenUsed="0" w:uiPriority="0" w:name="Body Text"/>
    <w:lsdException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unhideWhenUsed/>
    <w:uiPriority w:val="99"/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uiPriority w:val="0"/>
    <w:rPr>
      <w:sz w:val="28"/>
    </w:rPr>
  </w:style>
  <w:style w:type="paragraph" w:styleId="3">
    <w:name w:val="Body Text Indent"/>
    <w:basedOn w:val="1"/>
    <w:semiHidden/>
    <w:uiPriority w:val="0"/>
    <w:pPr>
      <w:spacing w:line="700" w:lineRule="exact"/>
      <w:ind w:left="5" w:leftChars="-169" w:hanging="360"/>
    </w:pPr>
    <w:rPr>
      <w:rFonts w:ascii="宋体" w:hAnsi="宋体"/>
    </w:rPr>
  </w:style>
  <w:style w:type="paragraph" w:styleId="4">
    <w:name w:val="Balloon Text"/>
    <w:basedOn w:val="1"/>
    <w:semiHidden/>
    <w:uiPriority w:val="0"/>
    <w:rPr>
      <w:sz w:val="18"/>
      <w:szCs w:val="18"/>
    </w:rPr>
  </w:style>
  <w:style w:type="paragraph" w:styleId="5">
    <w:name w:val="footer"/>
    <w:basedOn w:val="1"/>
    <w:link w:val="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semiHidden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页脚 Char"/>
    <w:link w:val="5"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2791;&#20221;\chen\&#30003;&#35831;&#34920;&#26684;\2003.6.24\zyft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zyft.dot</Template>
  <Company>sipo</Company>
  <Pages>1</Pages>
  <Words>0</Words>
  <Characters>0</Characters>
  <Lines>1</Lines>
  <Paragraphs>1</Paragraphs>
  <TotalTime>6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2009-09-14T12:04:00Z</dcterms:created>
  <dc:creator>cxf</dc:creator>
  <cp:lastModifiedBy>林渠</cp:lastModifiedBy>
  <cp:lastPrinted>2003-03-25T01:22:00Z</cp:lastPrinted>
  <dcterms:modified xsi:type="dcterms:W3CDTF">2026-05-26T02:01:49Z</dcterms:modified>
  <dc:title>摘  要  附  图</dc:title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eyJoZGlkIjoiZWI2MWZiZmVhNWRlNGVmM2I1MzNjMGUwZmY3OTk0ZmIiLCJ1c2VySWQiOiIxNzY2NzYxODM2In0=</vt:lpwstr>
  </property>
  <property fmtid="{D5CDD505-2E9C-101B-9397-08002B2CF9AE}" pid="3" name="KSOProductBuildVer">
    <vt:lpwstr>2052-12.1.0.26375</vt:lpwstr>
  </property>
  <property fmtid="{D5CDD505-2E9C-101B-9397-08002B2CF9AE}" pid="4" name="ICV">
    <vt:lpwstr>EDD9048A51744EE88624AFCA3BA028B4_13</vt:lpwstr>
  </property>
</Properties>
</file>